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9C27B15" w:rsidR="004266D5" w:rsidRPr="006F4C82" w:rsidRDefault="003F22D9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12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01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589C804E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Tổng kết các việc đã làm được trong tuần (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05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12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01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202</w:t>
            </w:r>
            <w:r w:rsidR="003F22D9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) </w:t>
            </w:r>
          </w:p>
          <w:p w14:paraId="643DF9CF" w14:textId="015EF3C3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Thứ nhất,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Xây dựng các model và controller, thiết lập các luồng dữ liệu</w:t>
            </w:r>
          </w:p>
          <w:p w14:paraId="2F801BC8" w14:textId="77777777" w:rsidR="003F22D9" w:rsidRDefault="003F22D9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Model: Novel, Chapter, Tags, User,</w:t>
            </w:r>
          </w:p>
          <w:p w14:paraId="563F1E3E" w14:textId="77777777" w:rsidR="003F22D9" w:rsidRDefault="003F22D9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Controller: </w:t>
            </w:r>
          </w:p>
          <w:p w14:paraId="78A21A66" w14:textId="77777777" w:rsidR="003F22D9" w:rsidRDefault="003F22D9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NovelController quản lý giao diện</w:t>
            </w:r>
          </w:p>
          <w:p w14:paraId="0B3B6886" w14:textId="3D9E42E5" w:rsidR="003F22D9" w:rsidRPr="00101901" w:rsidRDefault="003F22D9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HomeController quản lý giao diện chính và điều hướng các route trong react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0B0B1544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việc làm trong tuần kế tiếp (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12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3F22D9">
              <w:rPr>
                <w:rFonts w:ascii="Times New Roman" w:hAnsi="Times New Roman"/>
                <w:sz w:val="24"/>
                <w:szCs w:val="24"/>
              </w:rPr>
              <w:t>1</w:t>
            </w:r>
            <w:r w:rsidR="00A068FF">
              <w:rPr>
                <w:rFonts w:ascii="Times New Roman" w:hAnsi="Times New Roman"/>
                <w:sz w:val="24"/>
                <w:szCs w:val="24"/>
              </w:rPr>
              <w:t>9/</w:t>
            </w:r>
            <w:r w:rsidR="003F22D9">
              <w:rPr>
                <w:rFonts w:ascii="Times New Roman" w:hAnsi="Times New Roman"/>
                <w:sz w:val="24"/>
                <w:szCs w:val="24"/>
              </w:rPr>
              <w:t>01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/202</w:t>
            </w:r>
            <w:r w:rsidR="003F22D9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0B7928D9" w14:textId="77777777" w:rsidR="00DD071C" w:rsidRDefault="003F22D9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thiện xây dựng các Controller , cải thiện các mối quan hệ giữa các đối tượng trong ứng dụng</w:t>
            </w:r>
          </w:p>
          <w:p w14:paraId="22BEA342" w14:textId="7E46E80E" w:rsidR="003F22D9" w:rsidRPr="006F4C82" w:rsidRDefault="003F22D9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Thiết kế giao diện bằng React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45406EE" w:rsidR="00537CDF" w:rsidRPr="006F4C82" w:rsidRDefault="003F22D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4A450" w14:textId="77777777" w:rsidR="00CF0BB8" w:rsidRDefault="00CF0BB8">
      <w:r>
        <w:separator/>
      </w:r>
    </w:p>
  </w:endnote>
  <w:endnote w:type="continuationSeparator" w:id="0">
    <w:p w14:paraId="64564258" w14:textId="77777777" w:rsidR="00CF0BB8" w:rsidRDefault="00CF0BB8">
      <w:r>
        <w:continuationSeparator/>
      </w:r>
    </w:p>
  </w:endnote>
  <w:endnote w:type="continuationNotice" w:id="1">
    <w:p w14:paraId="0836ADAC" w14:textId="77777777" w:rsidR="00CF0BB8" w:rsidRDefault="00CF0B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20874" w14:textId="77777777" w:rsidR="00CF0BB8" w:rsidRDefault="00CF0BB8">
      <w:r>
        <w:separator/>
      </w:r>
    </w:p>
  </w:footnote>
  <w:footnote w:type="continuationSeparator" w:id="0">
    <w:p w14:paraId="373EB0B8" w14:textId="77777777" w:rsidR="00CF0BB8" w:rsidRDefault="00CF0BB8">
      <w:r>
        <w:continuationSeparator/>
      </w:r>
    </w:p>
  </w:footnote>
  <w:footnote w:type="continuationNotice" w:id="1">
    <w:p w14:paraId="7117B678" w14:textId="77777777" w:rsidR="00CF0BB8" w:rsidRDefault="00CF0B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3F22D9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15FD4"/>
    <w:rsid w:val="00325785"/>
    <w:rsid w:val="00343CBC"/>
    <w:rsid w:val="00346964"/>
    <w:rsid w:val="00361221"/>
    <w:rsid w:val="003613AE"/>
    <w:rsid w:val="00384904"/>
    <w:rsid w:val="003B2F07"/>
    <w:rsid w:val="003E156E"/>
    <w:rsid w:val="003F22D9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CF0BB8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1094"/>
    <w:rsid w:val="00F15879"/>
    <w:rsid w:val="00F24950"/>
    <w:rsid w:val="00F26D5F"/>
    <w:rsid w:val="00F41CED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373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2025-03-07T07:26:00Z</dcterms:modified>
</cp:coreProperties>
</file>
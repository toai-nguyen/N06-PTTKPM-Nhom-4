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3E01F3CA" w:rsidR="004266D5" w:rsidRPr="001A10CB" w:rsidRDefault="00BE39FC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  <w:lang w:val="vi-VN"/>
              </w:rPr>
              <w:t xml:space="preserve">Nhóm </w:t>
            </w:r>
            <w:r w:rsidR="005D7A8F">
              <w:rPr>
                <w:rFonts w:ascii="Times New Roman" w:hAnsi="Times New Roman"/>
                <w:i w:val="0"/>
                <w:sz w:val="24"/>
                <w:szCs w:val="24"/>
              </w:rPr>
              <w:t>4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46FAB927" w:rsidR="001F12B5" w:rsidRPr="006F4C82" w:rsidRDefault="005D7A8F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Xây dựng ứng dụng chia sẻ truyện trực tuyến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10EEAAB5" w:rsidR="004266D5" w:rsidRPr="006F4C82" w:rsidRDefault="00542071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0</w:t>
            </w:r>
            <w:r w:rsidR="00A068FF">
              <w:rPr>
                <w:rFonts w:ascii="Times New Roman" w:hAnsi="Times New Roman"/>
                <w:i w:val="0"/>
                <w:sz w:val="24"/>
                <w:szCs w:val="24"/>
              </w:rPr>
              <w:t>2</w:t>
            </w:r>
            <w:r w:rsidR="005D7A8F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03</w:t>
            </w:r>
            <w:r w:rsidR="005D7A8F">
              <w:rPr>
                <w:rFonts w:ascii="Times New Roman" w:hAnsi="Times New Roman"/>
                <w:i w:val="0"/>
                <w:sz w:val="24"/>
                <w:szCs w:val="24"/>
              </w:rPr>
              <w:t>/202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5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012C6198" w:rsidR="004266D5" w:rsidRPr="006F4C82" w:rsidRDefault="00841157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 w:rsidR="001A10CB">
              <w:rPr>
                <w:rFonts w:ascii="Times New Roman" w:hAnsi="Times New Roman"/>
                <w:i w:val="0"/>
                <w:sz w:val="24"/>
                <w:szCs w:val="24"/>
              </w:rPr>
              <w:t>00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6D2C8446" w:rsidR="004266D5" w:rsidRPr="006F4C82" w:rsidRDefault="001A10CB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Thảo luận</w:t>
            </w:r>
            <w:r w:rsidR="005D7A8F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r w:rsidR="00A068FF">
              <w:rPr>
                <w:rFonts w:ascii="Times New Roman" w:hAnsi="Times New Roman"/>
                <w:i/>
                <w:iCs/>
                <w:sz w:val="24"/>
                <w:szCs w:val="24"/>
              </w:rPr>
              <w:t>tiến độ  xây dựng dự án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37ADFA64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21012898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21524338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Nguyễn Thế Toại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1B8D8637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21012898@st.phenikaa-uni.edu.vn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62C0AE4B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0B1FCCDB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5E029784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3D989F06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26707538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1E8E910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349119D4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247B985E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23198E2F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434DBE82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5A201EE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F41C86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9B1FD1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476E3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B5C0E6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1CB02FD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30BFE2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03E125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851D01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5A90FAC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703ABCD3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Thầy </w:t>
            </w:r>
            <w:r w:rsidR="005D7A8F">
              <w:rPr>
                <w:rFonts w:ascii="Times New Roman" w:hAnsi="Times New Roman"/>
                <w:sz w:val="24"/>
                <w:szCs w:val="24"/>
              </w:rPr>
              <w:t>Vũ Quang Dũng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1A9E5B5D" w:rsidR="008C0503" w:rsidRPr="006F4C82" w:rsidRDefault="008C0503" w:rsidP="0063035A">
      <w:pPr>
        <w:jc w:val="both"/>
        <w:rPr>
          <w:rFonts w:ascii="Times New Roman" w:hAnsi="Times New Roman"/>
          <w:i/>
          <w:iCs/>
          <w:szCs w:val="24"/>
          <w:lang w:val="vi-VN"/>
        </w:rPr>
      </w:pP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0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lastRenderedPageBreak/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76"/>
        </w:trPr>
        <w:tc>
          <w:tcPr>
            <w:tcW w:w="10080" w:type="dxa"/>
          </w:tcPr>
          <w:p w14:paraId="5BC5470E" w14:textId="2BE27F54" w:rsidR="002F45FC" w:rsidRDefault="00101901" w:rsidP="00101901">
            <w:pPr>
              <w:pStyle w:val="CovFormText"/>
              <w:keepNext/>
              <w:keepLines/>
              <w:numPr>
                <w:ilvl w:val="0"/>
                <w:numId w:val="9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Vấn đề 1: </w:t>
            </w:r>
            <w:r w:rsidR="00A068FF">
              <w:rPr>
                <w:rFonts w:ascii="Times New Roman" w:hAnsi="Times New Roman"/>
                <w:sz w:val="24"/>
                <w:szCs w:val="24"/>
              </w:rPr>
              <w:t xml:space="preserve">Tổng kết các việc đã làm được trong tuần ( </w:t>
            </w:r>
            <w:r w:rsidR="00542071">
              <w:rPr>
                <w:rFonts w:ascii="Times New Roman" w:hAnsi="Times New Roman"/>
                <w:sz w:val="24"/>
                <w:szCs w:val="24"/>
              </w:rPr>
              <w:t>22/03</w:t>
            </w:r>
            <w:r w:rsidR="00A068FF">
              <w:rPr>
                <w:rFonts w:ascii="Times New Roman" w:hAnsi="Times New Roman"/>
                <w:sz w:val="24"/>
                <w:szCs w:val="24"/>
              </w:rPr>
              <w:t xml:space="preserve"> – </w:t>
            </w:r>
            <w:r w:rsidR="00542071">
              <w:rPr>
                <w:rFonts w:ascii="Times New Roman" w:hAnsi="Times New Roman"/>
                <w:sz w:val="24"/>
                <w:szCs w:val="24"/>
              </w:rPr>
              <w:t>02</w:t>
            </w:r>
            <w:r w:rsidR="00A068FF">
              <w:rPr>
                <w:rFonts w:ascii="Times New Roman" w:hAnsi="Times New Roman"/>
                <w:sz w:val="24"/>
                <w:szCs w:val="24"/>
              </w:rPr>
              <w:t xml:space="preserve"> / </w:t>
            </w:r>
            <w:r w:rsidR="00542071">
              <w:rPr>
                <w:rFonts w:ascii="Times New Roman" w:hAnsi="Times New Roman"/>
                <w:sz w:val="24"/>
                <w:szCs w:val="24"/>
              </w:rPr>
              <w:t>03</w:t>
            </w:r>
            <w:r w:rsidR="00A068FF">
              <w:rPr>
                <w:rFonts w:ascii="Times New Roman" w:hAnsi="Times New Roman"/>
                <w:sz w:val="24"/>
                <w:szCs w:val="24"/>
              </w:rPr>
              <w:t xml:space="preserve"> / 202</w:t>
            </w:r>
            <w:r w:rsidR="00542071">
              <w:rPr>
                <w:rFonts w:ascii="Times New Roman" w:hAnsi="Times New Roman"/>
                <w:sz w:val="24"/>
                <w:szCs w:val="24"/>
              </w:rPr>
              <w:t>5</w:t>
            </w:r>
            <w:r w:rsidR="00A068FF">
              <w:rPr>
                <w:rFonts w:ascii="Times New Roman" w:hAnsi="Times New Roman"/>
                <w:sz w:val="24"/>
                <w:szCs w:val="24"/>
              </w:rPr>
              <w:t xml:space="preserve"> ) </w:t>
            </w:r>
          </w:p>
          <w:p w14:paraId="178AFB4C" w14:textId="3E05BA8D" w:rsidR="00542071" w:rsidRDefault="00542071" w:rsidP="0054207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Hoàn thiện cải thiện giao diện để nâng cao trải nghiệm người dùng</w:t>
            </w:r>
          </w:p>
          <w:p w14:paraId="324429F6" w14:textId="2BEADED9" w:rsidR="00542071" w:rsidRPr="00101901" w:rsidRDefault="00542071" w:rsidP="0054207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Xây dựng chức năng theo dõi và thông báo khi có chương mới.</w:t>
            </w:r>
          </w:p>
          <w:p w14:paraId="0B3B6886" w14:textId="2F17A7BD" w:rsidR="00A068FF" w:rsidRPr="00101901" w:rsidRDefault="00A068FF" w:rsidP="0010190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4C82" w14:paraId="0689E66F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64"/>
        </w:trPr>
        <w:tc>
          <w:tcPr>
            <w:tcW w:w="10080" w:type="dxa"/>
          </w:tcPr>
          <w:p w14:paraId="189206F2" w14:textId="4CAB8916" w:rsidR="00DD071C" w:rsidRDefault="00DD071C" w:rsidP="00DD071C">
            <w:pPr>
              <w:pStyle w:val="CovFormText"/>
              <w:keepNext/>
              <w:keepLines/>
              <w:numPr>
                <w:ilvl w:val="0"/>
                <w:numId w:val="9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Vấn đề 2: X</w:t>
            </w:r>
            <w:r w:rsidRPr="00DD071C">
              <w:rPr>
                <w:rFonts w:ascii="Times New Roman" w:hAnsi="Times New Roman"/>
                <w:sz w:val="24"/>
                <w:szCs w:val="24"/>
              </w:rPr>
              <w:t xml:space="preserve">ác định </w:t>
            </w:r>
            <w:r w:rsidR="00A068FF">
              <w:rPr>
                <w:rFonts w:ascii="Times New Roman" w:hAnsi="Times New Roman"/>
                <w:sz w:val="24"/>
                <w:szCs w:val="24"/>
              </w:rPr>
              <w:t xml:space="preserve">việc làm trong tuần kế tiếp ( </w:t>
            </w:r>
            <w:r w:rsidR="00542071">
              <w:rPr>
                <w:rFonts w:ascii="Times New Roman" w:hAnsi="Times New Roman"/>
                <w:sz w:val="24"/>
                <w:szCs w:val="24"/>
              </w:rPr>
              <w:t>03</w:t>
            </w:r>
            <w:r w:rsidR="00A068FF">
              <w:rPr>
                <w:rFonts w:ascii="Times New Roman" w:hAnsi="Times New Roman"/>
                <w:sz w:val="24"/>
                <w:szCs w:val="24"/>
              </w:rPr>
              <w:t xml:space="preserve"> – </w:t>
            </w:r>
            <w:r w:rsidR="00542071">
              <w:rPr>
                <w:rFonts w:ascii="Times New Roman" w:hAnsi="Times New Roman"/>
                <w:sz w:val="24"/>
                <w:szCs w:val="24"/>
              </w:rPr>
              <w:t>07</w:t>
            </w:r>
            <w:r w:rsidR="00A068FF">
              <w:rPr>
                <w:rFonts w:ascii="Times New Roman" w:hAnsi="Times New Roman"/>
                <w:sz w:val="24"/>
                <w:szCs w:val="24"/>
              </w:rPr>
              <w:t>/</w:t>
            </w:r>
            <w:r w:rsidR="00542071">
              <w:rPr>
                <w:rFonts w:ascii="Times New Roman" w:hAnsi="Times New Roman"/>
                <w:sz w:val="24"/>
                <w:szCs w:val="24"/>
              </w:rPr>
              <w:t>03</w:t>
            </w:r>
            <w:r w:rsidR="00A068FF">
              <w:rPr>
                <w:rFonts w:ascii="Times New Roman" w:hAnsi="Times New Roman"/>
                <w:sz w:val="24"/>
                <w:szCs w:val="24"/>
              </w:rPr>
              <w:t>/202</w:t>
            </w:r>
            <w:r w:rsidR="00542071">
              <w:rPr>
                <w:rFonts w:ascii="Times New Roman" w:hAnsi="Times New Roman"/>
                <w:sz w:val="24"/>
                <w:szCs w:val="24"/>
              </w:rPr>
              <w:t>5</w:t>
            </w:r>
            <w:r w:rsidR="00A068FF">
              <w:rPr>
                <w:rFonts w:ascii="Times New Roman" w:hAnsi="Times New Roman"/>
                <w:sz w:val="24"/>
                <w:szCs w:val="24"/>
              </w:rPr>
              <w:t>)</w:t>
            </w:r>
          </w:p>
          <w:p w14:paraId="4215E4FC" w14:textId="42180BE0" w:rsidR="00A068FF" w:rsidRDefault="00A068FF" w:rsidP="00A068FF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Thiết kế - xây dựng các tài liệu </w:t>
            </w:r>
            <w:r w:rsidR="00542071">
              <w:rPr>
                <w:rFonts w:ascii="Times New Roman" w:hAnsi="Times New Roman"/>
                <w:sz w:val="24"/>
                <w:szCs w:val="24"/>
              </w:rPr>
              <w:t>tổng kết</w:t>
            </w:r>
            <w:r>
              <w:rPr>
                <w:rFonts w:ascii="Times New Roman" w:hAnsi="Times New Roman"/>
                <w:sz w:val="24"/>
                <w:szCs w:val="24"/>
              </w:rPr>
              <w:t>:</w:t>
            </w:r>
          </w:p>
          <w:p w14:paraId="5CAFAB7E" w14:textId="092DE5B1" w:rsidR="00A068FF" w:rsidRDefault="00542071" w:rsidP="00A068FF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Tiếp tục test các chức năng để kiểm tra ứng dụng</w:t>
            </w:r>
          </w:p>
          <w:p w14:paraId="2A165D93" w14:textId="77777777" w:rsidR="00DD071C" w:rsidRDefault="00542071" w:rsidP="00DD071C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Cải thiện một số tính năng người dùng như thay đổi ảnh đại diện, xóa tài khoản,</w:t>
            </w:r>
          </w:p>
          <w:p w14:paraId="22BEA342" w14:textId="53D51583" w:rsidR="00542071" w:rsidRPr="006F4C82" w:rsidRDefault="00542071" w:rsidP="00DD071C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Tổng kết dự án</w:t>
            </w:r>
          </w:p>
        </w:tc>
      </w:tr>
      <w:tr w:rsidR="000E3BA0" w:rsidRPr="006F4C82" w14:paraId="17B2D521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76"/>
        </w:trPr>
        <w:tc>
          <w:tcPr>
            <w:tcW w:w="10080" w:type="dxa"/>
          </w:tcPr>
          <w:p w14:paraId="59C28D47" w14:textId="0CC6F878" w:rsidR="009A51F3" w:rsidRPr="006F4C82" w:rsidRDefault="009A51F3" w:rsidP="009A51F3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85F0F" w:rsidRPr="006F4C82" w14:paraId="0C0A8C80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76"/>
        </w:trPr>
        <w:tc>
          <w:tcPr>
            <w:tcW w:w="10080" w:type="dxa"/>
          </w:tcPr>
          <w:p w14:paraId="0D2CD596" w14:textId="4836BFBA" w:rsidR="00492E89" w:rsidRDefault="00492E89" w:rsidP="00E85F0F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51CBA7D" w14:textId="77777777" w:rsidR="004D42BB" w:rsidRPr="006F4C82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54E44408" w:rsidR="00537CDF" w:rsidRPr="006F4C82" w:rsidRDefault="00537CDF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18A0D969" w:rsidR="00537CDF" w:rsidRPr="006F4C82" w:rsidRDefault="00537CDF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90AD86" w14:textId="2FB9609A" w:rsidR="004D42BB" w:rsidRPr="006F4C82" w:rsidRDefault="001A10CB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1A10CB">
              <w:rPr>
                <w:rFonts w:ascii="Times New Roman" w:hAnsi="Times New Roman"/>
                <w:b w:val="0"/>
                <w:sz w:val="24"/>
                <w:szCs w:val="24"/>
              </w:rPr>
              <w:t>Thảo luận báo cáo tiến độ dự án</w:t>
            </w:r>
            <w:r w:rsidR="00CC11DB">
              <w:rPr>
                <w:rFonts w:ascii="Times New Roman" w:hAnsi="Times New Roman"/>
                <w:b w:val="0"/>
                <w:sz w:val="24"/>
                <w:szCs w:val="24"/>
              </w:rPr>
              <w:t>.</w:t>
            </w: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1E6EA3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5C42A5" w14:textId="77777777" w:rsidR="002412E5" w:rsidRDefault="002412E5">
      <w:r>
        <w:separator/>
      </w:r>
    </w:p>
  </w:endnote>
  <w:endnote w:type="continuationSeparator" w:id="0">
    <w:p w14:paraId="5E388F1D" w14:textId="77777777" w:rsidR="002412E5" w:rsidRDefault="002412E5">
      <w:r>
        <w:continuationSeparator/>
      </w:r>
    </w:p>
  </w:endnote>
  <w:endnote w:type="continuationNotice" w:id="1">
    <w:p w14:paraId="6A65A9AF" w14:textId="77777777" w:rsidR="002412E5" w:rsidRDefault="002412E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57B0082B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9573B0" w:rsidRPr="009573B0">
            <w:rPr>
              <w:noProof/>
            </w:rPr>
            <w:t>2024-03-13.N1-MeetingReport-V1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2AF1E5" w14:textId="77777777" w:rsidR="002412E5" w:rsidRDefault="002412E5">
      <w:r>
        <w:separator/>
      </w:r>
    </w:p>
  </w:footnote>
  <w:footnote w:type="continuationSeparator" w:id="0">
    <w:p w14:paraId="64402A3A" w14:textId="77777777" w:rsidR="002412E5" w:rsidRDefault="002412E5">
      <w:r>
        <w:continuationSeparator/>
      </w:r>
    </w:p>
  </w:footnote>
  <w:footnote w:type="continuationNotice" w:id="1">
    <w:p w14:paraId="151D5C0E" w14:textId="77777777" w:rsidR="002412E5" w:rsidRDefault="002412E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542071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6E49879C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="00BE39FC" w:rsidRPr="00BE39FC">
            <w:rPr>
              <w:rFonts w:ascii="Times New Roman" w:hAnsi="Times New Roman"/>
              <w:b/>
              <w:bCs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0258CD"/>
    <w:multiLevelType w:val="hybridMultilevel"/>
    <w:tmpl w:val="38883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946B7B"/>
    <w:multiLevelType w:val="hybridMultilevel"/>
    <w:tmpl w:val="11F2C752"/>
    <w:lvl w:ilvl="0" w:tplc="B4CA47CC">
      <w:start w:val="1"/>
      <w:numFmt w:val="bullet"/>
      <w:lvlText w:val="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3DF513BD"/>
    <w:multiLevelType w:val="hybridMultilevel"/>
    <w:tmpl w:val="AFC49FF4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2520359"/>
    <w:multiLevelType w:val="hybridMultilevel"/>
    <w:tmpl w:val="8F66BB92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9691562"/>
    <w:multiLevelType w:val="hybridMultilevel"/>
    <w:tmpl w:val="C44637F8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9EE2F46"/>
    <w:multiLevelType w:val="hybridMultilevel"/>
    <w:tmpl w:val="BC9C3982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A6E477A"/>
    <w:multiLevelType w:val="hybridMultilevel"/>
    <w:tmpl w:val="6360DBD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5797679"/>
    <w:multiLevelType w:val="hybridMultilevel"/>
    <w:tmpl w:val="977CFEFE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57977796">
    <w:abstractNumId w:val="2"/>
  </w:num>
  <w:num w:numId="2" w16cid:durableId="681783342">
    <w:abstractNumId w:val="0"/>
  </w:num>
  <w:num w:numId="3" w16cid:durableId="820777890">
    <w:abstractNumId w:val="3"/>
  </w:num>
  <w:num w:numId="4" w16cid:durableId="1631741095">
    <w:abstractNumId w:val="1"/>
  </w:num>
  <w:num w:numId="5" w16cid:durableId="480856278">
    <w:abstractNumId w:val="8"/>
  </w:num>
  <w:num w:numId="6" w16cid:durableId="412095353">
    <w:abstractNumId w:val="5"/>
  </w:num>
  <w:num w:numId="7" w16cid:durableId="94256888">
    <w:abstractNumId w:val="6"/>
  </w:num>
  <w:num w:numId="8" w16cid:durableId="697201052">
    <w:abstractNumId w:val="4"/>
  </w:num>
  <w:num w:numId="9" w16cid:durableId="10014692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059F"/>
    <w:rsid w:val="00016DFF"/>
    <w:rsid w:val="00020D0B"/>
    <w:rsid w:val="00071A70"/>
    <w:rsid w:val="000E11B1"/>
    <w:rsid w:val="000E3BA0"/>
    <w:rsid w:val="00101901"/>
    <w:rsid w:val="0010670F"/>
    <w:rsid w:val="001071C3"/>
    <w:rsid w:val="0011478F"/>
    <w:rsid w:val="00145B1E"/>
    <w:rsid w:val="00155255"/>
    <w:rsid w:val="001A10CB"/>
    <w:rsid w:val="001A678C"/>
    <w:rsid w:val="001B560B"/>
    <w:rsid w:val="001D7DC5"/>
    <w:rsid w:val="001E6EA3"/>
    <w:rsid w:val="001F12B5"/>
    <w:rsid w:val="002374F9"/>
    <w:rsid w:val="002412E5"/>
    <w:rsid w:val="002721AE"/>
    <w:rsid w:val="00277B20"/>
    <w:rsid w:val="0028710D"/>
    <w:rsid w:val="002A6FDA"/>
    <w:rsid w:val="002C7FF3"/>
    <w:rsid w:val="002F45FC"/>
    <w:rsid w:val="00325785"/>
    <w:rsid w:val="00343CBC"/>
    <w:rsid w:val="00346964"/>
    <w:rsid w:val="00361221"/>
    <w:rsid w:val="003613AE"/>
    <w:rsid w:val="00384904"/>
    <w:rsid w:val="003B2F07"/>
    <w:rsid w:val="003E156E"/>
    <w:rsid w:val="003F4E3A"/>
    <w:rsid w:val="003F7B00"/>
    <w:rsid w:val="00403198"/>
    <w:rsid w:val="00415827"/>
    <w:rsid w:val="004266D5"/>
    <w:rsid w:val="00434BC7"/>
    <w:rsid w:val="0043788C"/>
    <w:rsid w:val="00476A2F"/>
    <w:rsid w:val="00492E89"/>
    <w:rsid w:val="004D42BB"/>
    <w:rsid w:val="004E067B"/>
    <w:rsid w:val="0050539C"/>
    <w:rsid w:val="0052549A"/>
    <w:rsid w:val="00527B5C"/>
    <w:rsid w:val="0053679B"/>
    <w:rsid w:val="00537CDF"/>
    <w:rsid w:val="00542071"/>
    <w:rsid w:val="00566E73"/>
    <w:rsid w:val="005805C9"/>
    <w:rsid w:val="005A2190"/>
    <w:rsid w:val="005A6D89"/>
    <w:rsid w:val="005D7A8F"/>
    <w:rsid w:val="00620051"/>
    <w:rsid w:val="0063035A"/>
    <w:rsid w:val="00660843"/>
    <w:rsid w:val="006F4C82"/>
    <w:rsid w:val="0071388E"/>
    <w:rsid w:val="007146A9"/>
    <w:rsid w:val="007C0F30"/>
    <w:rsid w:val="007C10CE"/>
    <w:rsid w:val="007C1DBF"/>
    <w:rsid w:val="007E79D8"/>
    <w:rsid w:val="008013ED"/>
    <w:rsid w:val="00802042"/>
    <w:rsid w:val="0082066F"/>
    <w:rsid w:val="008309C6"/>
    <w:rsid w:val="00841157"/>
    <w:rsid w:val="00842848"/>
    <w:rsid w:val="00857CFB"/>
    <w:rsid w:val="008662A2"/>
    <w:rsid w:val="0088442D"/>
    <w:rsid w:val="00893A8E"/>
    <w:rsid w:val="008C0503"/>
    <w:rsid w:val="008D414E"/>
    <w:rsid w:val="008E320E"/>
    <w:rsid w:val="008E589B"/>
    <w:rsid w:val="00927B59"/>
    <w:rsid w:val="009573B0"/>
    <w:rsid w:val="009A51F3"/>
    <w:rsid w:val="009C2AE3"/>
    <w:rsid w:val="009D0B50"/>
    <w:rsid w:val="009F19E3"/>
    <w:rsid w:val="009F4FEA"/>
    <w:rsid w:val="00A068FF"/>
    <w:rsid w:val="00A91EEF"/>
    <w:rsid w:val="00AA44D2"/>
    <w:rsid w:val="00AF26B6"/>
    <w:rsid w:val="00AF6BD8"/>
    <w:rsid w:val="00B17A7B"/>
    <w:rsid w:val="00B22FF1"/>
    <w:rsid w:val="00B36BC4"/>
    <w:rsid w:val="00B54202"/>
    <w:rsid w:val="00B6236C"/>
    <w:rsid w:val="00B64A93"/>
    <w:rsid w:val="00B67003"/>
    <w:rsid w:val="00B74C23"/>
    <w:rsid w:val="00BD1CC6"/>
    <w:rsid w:val="00BD4DE6"/>
    <w:rsid w:val="00BE39FC"/>
    <w:rsid w:val="00BE47D8"/>
    <w:rsid w:val="00C037DF"/>
    <w:rsid w:val="00C14D1B"/>
    <w:rsid w:val="00C5049C"/>
    <w:rsid w:val="00C6291B"/>
    <w:rsid w:val="00C65211"/>
    <w:rsid w:val="00C94BEB"/>
    <w:rsid w:val="00CA1AA5"/>
    <w:rsid w:val="00CA4CCB"/>
    <w:rsid w:val="00CA6963"/>
    <w:rsid w:val="00CC11DB"/>
    <w:rsid w:val="00CC1C75"/>
    <w:rsid w:val="00D1263A"/>
    <w:rsid w:val="00D16DE0"/>
    <w:rsid w:val="00D7422E"/>
    <w:rsid w:val="00DB7394"/>
    <w:rsid w:val="00DD071C"/>
    <w:rsid w:val="00DE586D"/>
    <w:rsid w:val="00DF07D0"/>
    <w:rsid w:val="00E441EC"/>
    <w:rsid w:val="00E52559"/>
    <w:rsid w:val="00E62220"/>
    <w:rsid w:val="00E77A1F"/>
    <w:rsid w:val="00E85F0F"/>
    <w:rsid w:val="00ED0E81"/>
    <w:rsid w:val="00F01094"/>
    <w:rsid w:val="00F15879"/>
    <w:rsid w:val="00F24950"/>
    <w:rsid w:val="00F26D5F"/>
    <w:rsid w:val="00F41CED"/>
    <w:rsid w:val="00F54B0C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BE39FC"/>
    <w:rPr>
      <w:rFonts w:ascii="Arial" w:hAnsi="Arial"/>
      <w:sz w:val="24"/>
    </w:rPr>
  </w:style>
  <w:style w:type="character" w:styleId="Hyperlink">
    <w:name w:val="Hyperlink"/>
    <w:rsid w:val="001A10CB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1A10CB"/>
    <w:rPr>
      <w:color w:val="605E5C"/>
      <w:shd w:val="clear" w:color="auto" w:fill="E1DFDD"/>
    </w:rPr>
  </w:style>
  <w:style w:type="character" w:styleId="FollowedHyperlink">
    <w:name w:val="FollowedHyperlink"/>
    <w:rsid w:val="001A10CB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368</TotalTime>
  <Pages>2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Nguyen The Toai</cp:lastModifiedBy>
  <cp:revision>56</cp:revision>
  <cp:lastPrinted>2024-03-13T16:27:00Z</cp:lastPrinted>
  <dcterms:created xsi:type="dcterms:W3CDTF">2023-09-07T01:02:00Z</dcterms:created>
  <dcterms:modified xsi:type="dcterms:W3CDTF">2025-03-07T07:47:00Z</dcterms:modified>
</cp:coreProperties>
</file>